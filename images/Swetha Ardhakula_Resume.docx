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85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19"/>
        <w:gridCol w:w="630"/>
        <w:gridCol w:w="2311"/>
        <w:gridCol w:w="423"/>
        <w:gridCol w:w="6602"/>
      </w:tblGrid>
      <w:tr w:rsidR="00905C7E" w14:paraId="7864CAFD" w14:textId="77777777" w:rsidTr="001E6807">
        <w:trPr>
          <w:trHeight w:val="2112"/>
        </w:trPr>
        <w:tc>
          <w:tcPr>
            <w:tcW w:w="3660" w:type="dxa"/>
            <w:gridSpan w:val="3"/>
            <w:vMerge w:val="restart"/>
            <w:tcBorders>
              <w:bottom w:val="nil"/>
            </w:tcBorders>
          </w:tcPr>
          <w:p w14:paraId="38C37C7E" w14:textId="77777777" w:rsidR="00905C7E" w:rsidRDefault="00905C7E" w:rsidP="00905C7E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24C235E" wp14:editId="3AC07E98">
                      <wp:extent cx="1637818" cy="1585732"/>
                      <wp:effectExtent l="0" t="0" r="635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37818" cy="1585732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t="-19096" b="-19096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9A2CEA" w14:textId="77777777" w:rsidR="00905C7E" w:rsidRDefault="00905C7E" w:rsidP="001450B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24C235E" id="Oval 3" o:spid="_x0000_s1026" alt="woman's headshot" style="width:128.95pt;height:1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TcmVlZGhhciBLdXJha3VsYQAABZADAAIAAAAUAAAQqpAEAAIAAAAUAAAQvpKRAAIA&#10;AAADOTMAAJKSAAIAAAADOTMAAOocAAcAAAgMAAAIngAAAAAc6gAAAAg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Dw/eHBhY2tl&#10;dCBlbmQ9J3cnPz7/2wBDAAcFBQYFBAcGBQYIBwcIChELCgkJChUPEAwRGBUaGRgVGBcbHichGx0l&#10;HRcYIi4iJSgpKywrGiAvMy8qMicqKyr/2wBDAQcICAoJChQLCxQqHBgcKioqKioqKioqKioqKioq&#10;KioqKioqKioqKioqKioqKioqKioqKioqKioqKioqKioqKir/wAARCAEhAN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" stroked="f" strokeweight="1pt">
                      <v:fill r:id="rId11" o:title="woman's headshot" recolor="t" rotate="t" type="frame"/>
                      <v:stroke joinstyle="miter"/>
                      <v:textbox>
                        <w:txbxContent>
                          <w:p w14:paraId="5E9A2CEA" w14:textId="77777777" w:rsidR="00905C7E" w:rsidRDefault="00905C7E" w:rsidP="001450B3"/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3E8BAE5D" w14:textId="77777777" w:rsidR="00905C7E" w:rsidRPr="0056708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F3955" w:themeColor="accent2"/>
              </w:rPr>
            </w:pPr>
          </w:p>
        </w:tc>
        <w:tc>
          <w:tcPr>
            <w:tcW w:w="6602" w:type="dxa"/>
            <w:tcBorders>
              <w:bottom w:val="nil"/>
            </w:tcBorders>
          </w:tcPr>
          <w:p w14:paraId="0FACEF4B" w14:textId="412244D3" w:rsidR="00905C7E" w:rsidRPr="00310F17" w:rsidRDefault="001450B3" w:rsidP="00310F17">
            <w:pPr>
              <w:pStyle w:val="Title"/>
            </w:pPr>
            <w:r>
              <w:t>Swetha Ardhakula</w:t>
            </w:r>
          </w:p>
        </w:tc>
      </w:tr>
      <w:tr w:rsidR="00905C7E" w14:paraId="53EA82D8" w14:textId="77777777" w:rsidTr="00905C7E">
        <w:trPr>
          <w:trHeight w:val="1589"/>
        </w:trPr>
        <w:tc>
          <w:tcPr>
            <w:tcW w:w="3660" w:type="dxa"/>
            <w:gridSpan w:val="3"/>
            <w:vMerge/>
            <w:tcBorders>
              <w:bottom w:val="nil"/>
            </w:tcBorders>
          </w:tcPr>
          <w:p w14:paraId="4DCC3555" w14:textId="77777777" w:rsidR="00905C7E" w:rsidRDefault="00905C7E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2E26ED99" w14:textId="77777777"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 w:val="restart"/>
            <w:tcBorders>
              <w:bottom w:val="nil"/>
            </w:tcBorders>
            <w:vAlign w:val="bottom"/>
          </w:tcPr>
          <w:p w14:paraId="7FFD9470" w14:textId="41CB5836" w:rsidR="005E0250" w:rsidRDefault="005E0250" w:rsidP="005E0250">
            <w:pPr>
              <w:pStyle w:val="Heading2"/>
            </w:pPr>
            <w:r w:rsidRPr="005E0250">
              <w:t>Objective</w:t>
            </w:r>
          </w:p>
          <w:p w14:paraId="3103EF4D" w14:textId="4B0DD53A" w:rsidR="005E0250" w:rsidRPr="005E0250" w:rsidRDefault="005E0250" w:rsidP="005E0250">
            <w:r>
              <w:t xml:space="preserve">To pursue career in software web development in a </w:t>
            </w:r>
            <w:r w:rsidR="00EB407F">
              <w:t>growth-oriented</w:t>
            </w:r>
            <w:r>
              <w:t xml:space="preserve"> organization where my skills and efforts can be optimally applied.</w:t>
            </w:r>
          </w:p>
          <w:p w14:paraId="2675D9C1" w14:textId="5762F68B" w:rsidR="00905C7E" w:rsidRPr="00677C73" w:rsidRDefault="005E0250" w:rsidP="00AC6C7E">
            <w:pPr>
              <w:pStyle w:val="Heading2"/>
            </w:pPr>
            <w:r w:rsidRPr="005E0250">
              <w:t>Key</w:t>
            </w:r>
            <w:r w:rsidRPr="00677C73">
              <w:t xml:space="preserve"> </w:t>
            </w:r>
            <w:r w:rsidRPr="005E0250">
              <w:t>Skills</w:t>
            </w:r>
          </w:p>
          <w:p w14:paraId="4B69CC1C" w14:textId="00898F81" w:rsidR="00905C7E" w:rsidRDefault="005E0250" w:rsidP="005E0250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HTML</w:t>
            </w:r>
          </w:p>
          <w:p w14:paraId="170483BF" w14:textId="354CA2DB" w:rsidR="005E0250" w:rsidRDefault="004D2C7E" w:rsidP="005E0250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Cascading Style </w:t>
            </w:r>
            <w:proofErr w:type="gramStart"/>
            <w:r>
              <w:rPr>
                <w:rFonts w:ascii="Calibri" w:hAnsi="Calibri" w:cs="Calibri"/>
              </w:rPr>
              <w:t>Sheets(</w:t>
            </w:r>
            <w:proofErr w:type="gramEnd"/>
            <w:r w:rsidR="005E0250">
              <w:rPr>
                <w:rFonts w:ascii="Calibri" w:hAnsi="Calibri" w:cs="Calibri"/>
              </w:rPr>
              <w:t>CSS</w:t>
            </w:r>
            <w:r>
              <w:rPr>
                <w:rFonts w:ascii="Calibri" w:hAnsi="Calibri" w:cs="Calibri"/>
              </w:rPr>
              <w:t>)</w:t>
            </w:r>
          </w:p>
          <w:p w14:paraId="3852EA1B" w14:textId="13F7C6FA" w:rsidR="005E0250" w:rsidRDefault="005E0250" w:rsidP="005E0250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Java Script</w:t>
            </w:r>
          </w:p>
          <w:p w14:paraId="23990E55" w14:textId="72BE0152" w:rsidR="004D2C7E" w:rsidRDefault="004D2C7E" w:rsidP="005E0250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DOM Manipulation</w:t>
            </w:r>
          </w:p>
          <w:p w14:paraId="7E458DD0" w14:textId="30385283" w:rsidR="004D2C7E" w:rsidRDefault="004D2C7E" w:rsidP="005E0250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Working with APIs</w:t>
            </w:r>
          </w:p>
          <w:p w14:paraId="5DB6300C" w14:textId="7CA7066E" w:rsidR="005E0250" w:rsidRDefault="00585EAF" w:rsidP="005E0250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PHP</w:t>
            </w:r>
          </w:p>
          <w:p w14:paraId="043F10EB" w14:textId="0DA1D109" w:rsidR="005E0250" w:rsidRDefault="005E0250" w:rsidP="005E0250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Bootstrap</w:t>
            </w:r>
          </w:p>
          <w:p w14:paraId="13DCEB96" w14:textId="0A990DFD" w:rsidR="005E0250" w:rsidRDefault="005E0250" w:rsidP="005E0250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Node.JS</w:t>
            </w:r>
          </w:p>
          <w:p w14:paraId="2CBA4E12" w14:textId="4134795E" w:rsidR="00677C73" w:rsidRDefault="00677C73" w:rsidP="005E0250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Visual Studio</w:t>
            </w:r>
          </w:p>
          <w:p w14:paraId="6215025E" w14:textId="7D0366B7" w:rsidR="00677C73" w:rsidRPr="00677C73" w:rsidRDefault="00677C73" w:rsidP="00677C73">
            <w:pPr>
              <w:pStyle w:val="Heading2"/>
            </w:pPr>
            <w:r>
              <w:t>Other Knowledge Areas</w:t>
            </w:r>
          </w:p>
          <w:p w14:paraId="44A02D39" w14:textId="6F362312" w:rsidR="00677C73" w:rsidRDefault="00677C73" w:rsidP="00677C73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Software Development Life Cycle</w:t>
            </w:r>
          </w:p>
          <w:p w14:paraId="5B08C782" w14:textId="7BC245E0" w:rsidR="00677C73" w:rsidRDefault="00677C73" w:rsidP="00677C73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Agile Methodology</w:t>
            </w:r>
          </w:p>
          <w:p w14:paraId="66FF9DDB" w14:textId="7E4899F2" w:rsidR="004D2C7E" w:rsidRDefault="004D2C7E" w:rsidP="00677C73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Requirements Analysis</w:t>
            </w:r>
          </w:p>
          <w:p w14:paraId="4246DCB7" w14:textId="7ED1038D" w:rsidR="004D2C7E" w:rsidRDefault="004D2C7E" w:rsidP="00677C73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Defect Life Cycle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D48738FBEF21450D9155CCC3CD6D3304"/>
              </w:placeholder>
              <w:temporary/>
              <w:showingPlcHdr/>
              <w15:appearance w15:val="hidden"/>
            </w:sdtPr>
            <w:sdtContent>
              <w:p w14:paraId="34C82457" w14:textId="1ED63C0F" w:rsidR="00905C7E" w:rsidRPr="00E572D6" w:rsidRDefault="00905C7E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7D26F318" w14:textId="3CF719F7" w:rsidR="00905C7E" w:rsidRPr="00740017" w:rsidRDefault="00C43605" w:rsidP="00905C7E">
            <w:pPr>
              <w:pStyle w:val="SchoolName"/>
            </w:pPr>
            <w:r>
              <w:t>Sri Krishna Devaraya University</w:t>
            </w:r>
            <w:r w:rsidR="00905C7E" w:rsidRPr="00740017">
              <w:t xml:space="preserve">, </w:t>
            </w:r>
            <w:r>
              <w:t>Anantapur-AndhraPradesh</w:t>
            </w:r>
          </w:p>
          <w:p w14:paraId="76C527F3" w14:textId="012E88BC" w:rsidR="005E0250" w:rsidRDefault="00C43605" w:rsidP="00C43605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Bachelor of Science</w:t>
            </w:r>
          </w:p>
          <w:p w14:paraId="48E635EC" w14:textId="1894391E" w:rsidR="00C43605" w:rsidRPr="00740017" w:rsidRDefault="00C43605" w:rsidP="00C43605">
            <w:pPr>
              <w:pStyle w:val="SchoolName"/>
            </w:pPr>
            <w:r>
              <w:t>Online Trainings from Udemy</w:t>
            </w:r>
          </w:p>
          <w:p w14:paraId="42AF8636" w14:textId="25826135" w:rsidR="00C43605" w:rsidRPr="00C43605" w:rsidRDefault="00C43605" w:rsidP="00C43605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Web Development Bootcamp</w:t>
            </w:r>
          </w:p>
          <w:sdt>
            <w:sdtPr>
              <w:rPr>
                <w:rFonts w:ascii="Calibri" w:hAnsi="Calibri" w:cs="Calibri"/>
                <w:color w:val="0072C7"/>
              </w:rPr>
              <w:id w:val="1374043770"/>
              <w:placeholder>
                <w:docPart w:val="CCE67C4349814096AC2CDD04C55DA79E"/>
              </w:placeholder>
              <w:temporary/>
              <w:showingPlcHdr/>
              <w15:appearance w15:val="hidden"/>
            </w:sdtPr>
            <w:sdtContent>
              <w:p w14:paraId="1134496C" w14:textId="1C8CB0B1" w:rsidR="00905C7E" w:rsidRPr="00E572D6" w:rsidRDefault="00905C7E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References</w:t>
                </w:r>
              </w:p>
            </w:sdtContent>
          </w:sdt>
          <w:sdt>
            <w:sdtPr>
              <w:rPr>
                <w:rFonts w:ascii="Calibri" w:hAnsi="Calibri" w:cs="Calibri"/>
              </w:rPr>
              <w:id w:val="-494037895"/>
              <w:placeholder>
                <w:docPart w:val="831435EC28EC460A9E6BFC8E57C70AC0"/>
              </w:placeholder>
              <w:temporary/>
              <w:showingPlcHdr/>
              <w15:appearance w15:val="hidden"/>
            </w:sdtPr>
            <w:sdtContent>
              <w:p w14:paraId="1DF17A38" w14:textId="2B00813F" w:rsidR="00905C7E" w:rsidRPr="0056708E" w:rsidRDefault="00905C7E" w:rsidP="00AC6C7E">
                <w:pPr>
                  <w:rPr>
                    <w:rFonts w:ascii="Calibri" w:hAnsi="Calibri" w:cs="Calibri"/>
                    <w:sz w:val="24"/>
                    <w:szCs w:val="24"/>
                  </w:rPr>
                </w:pPr>
                <w:r w:rsidRPr="00740017">
                  <w:rPr>
                    <w:rFonts w:ascii="Calibri" w:hAnsi="Calibri" w:cs="Calibri"/>
                  </w:rPr>
                  <w:t>[Available upon request.]</w:t>
                </w:r>
              </w:p>
            </w:sdtContent>
          </w:sdt>
        </w:tc>
      </w:tr>
      <w:tr w:rsidR="00905C7E" w14:paraId="673D6F3E" w14:textId="77777777" w:rsidTr="00905C7E">
        <w:trPr>
          <w:trHeight w:val="1164"/>
        </w:trPr>
        <w:tc>
          <w:tcPr>
            <w:tcW w:w="719" w:type="dxa"/>
          </w:tcPr>
          <w:p w14:paraId="66AA83C4" w14:textId="77777777" w:rsidR="00905C7E" w:rsidRPr="0056708E" w:rsidRDefault="00905C7E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2941" w:type="dxa"/>
            <w:gridSpan w:val="2"/>
          </w:tcPr>
          <w:p w14:paraId="368DD43D" w14:textId="77777777" w:rsidR="00905C7E" w:rsidRPr="0056708E" w:rsidRDefault="00905C7E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423" w:type="dxa"/>
            <w:vMerge/>
          </w:tcPr>
          <w:p w14:paraId="7A14006C" w14:textId="77777777"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</w:tcPr>
          <w:p w14:paraId="6C612E63" w14:textId="77777777" w:rsidR="00905C7E" w:rsidRPr="00590471" w:rsidRDefault="00905C7E" w:rsidP="00222466"/>
        </w:tc>
      </w:tr>
      <w:tr w:rsidR="00905C7E" w14:paraId="07C2AFDE" w14:textId="77777777" w:rsidTr="00905C7E">
        <w:trPr>
          <w:trHeight w:val="543"/>
        </w:trPr>
        <w:tc>
          <w:tcPr>
            <w:tcW w:w="719" w:type="dxa"/>
          </w:tcPr>
          <w:p w14:paraId="3AE1914A" w14:textId="77777777" w:rsidR="00905C7E" w:rsidRDefault="00905C7E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A8F8FB5" w14:textId="77777777" w:rsidR="00905C7E" w:rsidRPr="00376291" w:rsidRDefault="00905C7E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D267961" wp14:editId="680B3BFA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528A3C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cOmE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DcOmE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1" w:type="dxa"/>
            <w:vAlign w:val="center"/>
          </w:tcPr>
          <w:p w14:paraId="54A09EA6" w14:textId="0CD48EF0" w:rsidR="00905C7E" w:rsidRPr="00380FD1" w:rsidRDefault="005E0250" w:rsidP="00380FD1">
            <w:pPr>
              <w:pStyle w:val="Information"/>
            </w:pPr>
            <w:r>
              <w:t>Bangalore</w:t>
            </w:r>
          </w:p>
        </w:tc>
        <w:tc>
          <w:tcPr>
            <w:tcW w:w="423" w:type="dxa"/>
            <w:vMerge/>
          </w:tcPr>
          <w:p w14:paraId="30F3223E" w14:textId="77777777"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</w:tcPr>
          <w:p w14:paraId="7A75797D" w14:textId="77777777" w:rsidR="00905C7E" w:rsidRDefault="00905C7E" w:rsidP="005801E5">
            <w:pPr>
              <w:pStyle w:val="Heading1"/>
            </w:pPr>
          </w:p>
        </w:tc>
      </w:tr>
      <w:tr w:rsidR="00905C7E" w14:paraId="20A4FCA9" w14:textId="77777777" w:rsidTr="00905C7E">
        <w:trPr>
          <w:trHeight w:val="183"/>
        </w:trPr>
        <w:tc>
          <w:tcPr>
            <w:tcW w:w="719" w:type="dxa"/>
          </w:tcPr>
          <w:p w14:paraId="52E18A13" w14:textId="77777777" w:rsidR="00905C7E" w:rsidRPr="00376291" w:rsidRDefault="00905C7E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1" w:type="dxa"/>
            <w:gridSpan w:val="2"/>
            <w:vAlign w:val="center"/>
          </w:tcPr>
          <w:p w14:paraId="317ADE1C" w14:textId="77777777" w:rsidR="00905C7E" w:rsidRPr="00376291" w:rsidRDefault="00905C7E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51A79E87" w14:textId="77777777"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</w:tcPr>
          <w:p w14:paraId="26799063" w14:textId="77777777" w:rsidR="00905C7E" w:rsidRDefault="00905C7E" w:rsidP="005801E5">
            <w:pPr>
              <w:pStyle w:val="Heading1"/>
            </w:pPr>
          </w:p>
        </w:tc>
      </w:tr>
      <w:tr w:rsidR="00905C7E" w14:paraId="4BB22D14" w14:textId="77777777" w:rsidTr="00905C7E">
        <w:trPr>
          <w:trHeight w:val="624"/>
        </w:trPr>
        <w:tc>
          <w:tcPr>
            <w:tcW w:w="719" w:type="dxa"/>
          </w:tcPr>
          <w:p w14:paraId="747D98F0" w14:textId="77777777" w:rsidR="00905C7E" w:rsidRDefault="00905C7E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1611C36" w14:textId="77777777" w:rsidR="00905C7E" w:rsidRPr="00376291" w:rsidRDefault="00905C7E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208D970" wp14:editId="788A5B93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4C624B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gbE+WT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b2606e [3207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1" w:type="dxa"/>
            <w:vAlign w:val="center"/>
          </w:tcPr>
          <w:p w14:paraId="5584022E" w14:textId="4B05D69F" w:rsidR="00905C7E" w:rsidRPr="00380FD1" w:rsidRDefault="005E0250" w:rsidP="00380FD1">
            <w:pPr>
              <w:pStyle w:val="Information"/>
            </w:pPr>
            <w:r>
              <w:t>(+</w:t>
            </w:r>
            <w:r w:rsidR="00EB407F">
              <w:t>49</w:t>
            </w:r>
            <w:r>
              <w:t>)</w:t>
            </w:r>
            <w:r w:rsidR="00EB407F">
              <w:t>1726410348</w:t>
            </w:r>
          </w:p>
        </w:tc>
        <w:tc>
          <w:tcPr>
            <w:tcW w:w="423" w:type="dxa"/>
            <w:vMerge/>
          </w:tcPr>
          <w:p w14:paraId="44549240" w14:textId="77777777"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</w:tcPr>
          <w:p w14:paraId="7B7B7E88" w14:textId="77777777" w:rsidR="00905C7E" w:rsidRDefault="00905C7E" w:rsidP="005801E5">
            <w:pPr>
              <w:pStyle w:val="Heading1"/>
            </w:pPr>
          </w:p>
        </w:tc>
      </w:tr>
      <w:tr w:rsidR="00905C7E" w14:paraId="73924498" w14:textId="77777777" w:rsidTr="00905C7E">
        <w:trPr>
          <w:trHeight w:val="183"/>
        </w:trPr>
        <w:tc>
          <w:tcPr>
            <w:tcW w:w="719" w:type="dxa"/>
          </w:tcPr>
          <w:p w14:paraId="0D7833E8" w14:textId="77777777" w:rsidR="00905C7E" w:rsidRPr="00376291" w:rsidRDefault="00905C7E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1" w:type="dxa"/>
            <w:gridSpan w:val="2"/>
            <w:vAlign w:val="center"/>
          </w:tcPr>
          <w:p w14:paraId="576C0460" w14:textId="77777777" w:rsidR="00905C7E" w:rsidRPr="00376291" w:rsidRDefault="00905C7E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65F0C072" w14:textId="77777777"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</w:tcPr>
          <w:p w14:paraId="6013D2FE" w14:textId="77777777" w:rsidR="00905C7E" w:rsidRDefault="00905C7E" w:rsidP="005801E5">
            <w:pPr>
              <w:pStyle w:val="Heading1"/>
            </w:pPr>
          </w:p>
        </w:tc>
      </w:tr>
      <w:tr w:rsidR="00905C7E" w14:paraId="419C5FAB" w14:textId="77777777" w:rsidTr="00905C7E">
        <w:trPr>
          <w:trHeight w:val="633"/>
        </w:trPr>
        <w:tc>
          <w:tcPr>
            <w:tcW w:w="719" w:type="dxa"/>
          </w:tcPr>
          <w:p w14:paraId="4D5E71C1" w14:textId="77777777" w:rsidR="00905C7E" w:rsidRDefault="00905C7E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B3EE0BD" w14:textId="77777777" w:rsidR="00905C7E" w:rsidRPr="00376291" w:rsidRDefault="00905C7E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EE817F3" wp14:editId="58EBC7BA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5D094D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9a4168 [24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1" w:type="dxa"/>
            <w:vAlign w:val="center"/>
          </w:tcPr>
          <w:p w14:paraId="76409483" w14:textId="4AA48F43" w:rsidR="00905C7E" w:rsidRPr="00380FD1" w:rsidRDefault="005E0250" w:rsidP="00380FD1">
            <w:pPr>
              <w:pStyle w:val="Information"/>
            </w:pPr>
            <w:r w:rsidRPr="005E0250">
              <w:rPr>
                <w:sz w:val="22"/>
                <w:szCs w:val="21"/>
              </w:rPr>
              <w:t>Swethasree.kurakula@gmail.com</w:t>
            </w:r>
          </w:p>
        </w:tc>
        <w:tc>
          <w:tcPr>
            <w:tcW w:w="423" w:type="dxa"/>
            <w:vMerge/>
          </w:tcPr>
          <w:p w14:paraId="268E6E56" w14:textId="77777777"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</w:tcPr>
          <w:p w14:paraId="412B9FC0" w14:textId="77777777" w:rsidR="00905C7E" w:rsidRDefault="00905C7E" w:rsidP="005801E5">
            <w:pPr>
              <w:pStyle w:val="Heading1"/>
            </w:pPr>
          </w:p>
        </w:tc>
      </w:tr>
      <w:tr w:rsidR="00905C7E" w14:paraId="4597ED72" w14:textId="77777777" w:rsidTr="00905C7E">
        <w:trPr>
          <w:trHeight w:val="174"/>
        </w:trPr>
        <w:tc>
          <w:tcPr>
            <w:tcW w:w="719" w:type="dxa"/>
          </w:tcPr>
          <w:p w14:paraId="270EF193" w14:textId="77777777" w:rsidR="00905C7E" w:rsidRPr="00376291" w:rsidRDefault="00905C7E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1" w:type="dxa"/>
            <w:gridSpan w:val="2"/>
            <w:vAlign w:val="center"/>
          </w:tcPr>
          <w:p w14:paraId="03564EB3" w14:textId="77777777" w:rsidR="00905C7E" w:rsidRPr="00376291" w:rsidRDefault="00905C7E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2115E8A5" w14:textId="77777777"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</w:tcPr>
          <w:p w14:paraId="608ABD95" w14:textId="77777777" w:rsidR="00905C7E" w:rsidRDefault="00905C7E" w:rsidP="005801E5">
            <w:pPr>
              <w:pStyle w:val="Heading1"/>
            </w:pPr>
          </w:p>
        </w:tc>
      </w:tr>
      <w:tr w:rsidR="00905C7E" w14:paraId="64C60501" w14:textId="77777777" w:rsidTr="00905C7E">
        <w:trPr>
          <w:trHeight w:val="633"/>
        </w:trPr>
        <w:tc>
          <w:tcPr>
            <w:tcW w:w="719" w:type="dxa"/>
          </w:tcPr>
          <w:p w14:paraId="707D12F7" w14:textId="77777777" w:rsidR="00905C7E" w:rsidRDefault="00905C7E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94D84CC" w14:textId="7F0908E8" w:rsidR="00905C7E" w:rsidRPr="00376291" w:rsidRDefault="00AA276E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8A7B9C0" wp14:editId="758DABD3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33BC19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8a434e [24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1" w:type="dxa"/>
            <w:vAlign w:val="center"/>
          </w:tcPr>
          <w:p w14:paraId="0DECB0FD" w14:textId="77777777" w:rsidR="00905C7E" w:rsidRDefault="00AA276E" w:rsidP="00380FD1">
            <w:pPr>
              <w:pStyle w:val="Information"/>
            </w:pPr>
            <w:r>
              <w:t>Hobbies &amp; Interests</w:t>
            </w:r>
          </w:p>
          <w:p w14:paraId="00A799E4" w14:textId="7DEF93CF" w:rsidR="00AA276E" w:rsidRDefault="00A55747" w:rsidP="00AA276E">
            <w:pPr>
              <w:pStyle w:val="Information"/>
              <w:numPr>
                <w:ilvl w:val="0"/>
                <w:numId w:val="6"/>
              </w:numPr>
            </w:pPr>
            <w:r>
              <w:t>Makeup Artist</w:t>
            </w:r>
          </w:p>
          <w:p w14:paraId="6B067B03" w14:textId="33882246" w:rsidR="00A55747" w:rsidRDefault="00A55747" w:rsidP="00AA276E">
            <w:pPr>
              <w:pStyle w:val="Information"/>
              <w:numPr>
                <w:ilvl w:val="0"/>
                <w:numId w:val="6"/>
              </w:numPr>
            </w:pPr>
            <w:r>
              <w:t>Fashion Design</w:t>
            </w:r>
          </w:p>
          <w:p w14:paraId="6DC442A7" w14:textId="77777777" w:rsidR="00A55747" w:rsidRDefault="00A55747" w:rsidP="00AA276E">
            <w:pPr>
              <w:pStyle w:val="Information"/>
              <w:numPr>
                <w:ilvl w:val="0"/>
                <w:numId w:val="6"/>
              </w:numPr>
            </w:pPr>
            <w:r>
              <w:t>Yoga</w:t>
            </w:r>
          </w:p>
          <w:p w14:paraId="6A92C2BE" w14:textId="77777777" w:rsidR="00A55747" w:rsidRDefault="00A55747" w:rsidP="00AA276E">
            <w:pPr>
              <w:pStyle w:val="Information"/>
              <w:numPr>
                <w:ilvl w:val="0"/>
                <w:numId w:val="6"/>
              </w:numPr>
            </w:pPr>
            <w:r>
              <w:t>Handy Crafts</w:t>
            </w:r>
          </w:p>
          <w:p w14:paraId="7DEC2B58" w14:textId="4E2F0C16" w:rsidR="00A55747" w:rsidRPr="00380FD1" w:rsidRDefault="00A55747" w:rsidP="00AA276E">
            <w:pPr>
              <w:pStyle w:val="Information"/>
              <w:numPr>
                <w:ilvl w:val="0"/>
                <w:numId w:val="6"/>
              </w:numPr>
            </w:pPr>
            <w:r>
              <w:t>Drawings</w:t>
            </w:r>
          </w:p>
        </w:tc>
        <w:tc>
          <w:tcPr>
            <w:tcW w:w="423" w:type="dxa"/>
            <w:vMerge/>
          </w:tcPr>
          <w:p w14:paraId="6847D9BC" w14:textId="77777777" w:rsidR="00905C7E" w:rsidRDefault="00905C7E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</w:tcPr>
          <w:p w14:paraId="2778EA6C" w14:textId="77777777" w:rsidR="00905C7E" w:rsidRDefault="00905C7E" w:rsidP="005801E5">
            <w:pPr>
              <w:pStyle w:val="Heading1"/>
            </w:pPr>
          </w:p>
        </w:tc>
      </w:tr>
      <w:tr w:rsidR="00905C7E" w14:paraId="0A64FE2E" w14:textId="77777777" w:rsidTr="00905C7E">
        <w:trPr>
          <w:trHeight w:val="2448"/>
        </w:trPr>
        <w:tc>
          <w:tcPr>
            <w:tcW w:w="719" w:type="dxa"/>
          </w:tcPr>
          <w:p w14:paraId="1BBAD40D" w14:textId="77777777" w:rsidR="00905C7E" w:rsidRPr="0056708E" w:rsidRDefault="00905C7E" w:rsidP="00222466">
            <w:pPr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2941" w:type="dxa"/>
            <w:gridSpan w:val="2"/>
          </w:tcPr>
          <w:p w14:paraId="6965C4A5" w14:textId="77777777" w:rsidR="00905C7E" w:rsidRPr="0056708E" w:rsidRDefault="00905C7E" w:rsidP="00222466">
            <w:pPr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423" w:type="dxa"/>
          </w:tcPr>
          <w:p w14:paraId="0035EA8D" w14:textId="77777777" w:rsidR="00905C7E" w:rsidRDefault="00905C7E" w:rsidP="00222466"/>
        </w:tc>
        <w:tc>
          <w:tcPr>
            <w:tcW w:w="6602" w:type="dxa"/>
            <w:vMerge/>
          </w:tcPr>
          <w:p w14:paraId="2F73D952" w14:textId="77777777" w:rsidR="00905C7E" w:rsidRDefault="00905C7E" w:rsidP="00222466"/>
        </w:tc>
      </w:tr>
    </w:tbl>
    <w:p w14:paraId="5F77CEFA" w14:textId="77777777" w:rsidR="007F5B63" w:rsidRPr="00CE1E3D" w:rsidRDefault="007F5B63" w:rsidP="006D79A8">
      <w:pPr>
        <w:pStyle w:val="BodyText"/>
      </w:pPr>
    </w:p>
    <w:sectPr w:rsidR="007F5B63" w:rsidRPr="00CE1E3D" w:rsidSect="00905C7E">
      <w:headerReference w:type="default" r:id="rId20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3718CB" w14:textId="77777777" w:rsidR="00293055" w:rsidRDefault="00293055" w:rsidP="00590471">
      <w:r>
        <w:separator/>
      </w:r>
    </w:p>
  </w:endnote>
  <w:endnote w:type="continuationSeparator" w:id="0">
    <w:p w14:paraId="52451806" w14:textId="77777777" w:rsidR="00293055" w:rsidRDefault="0029305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00000001" w:usb1="080E0000" w:usb2="00000010" w:usb3="00000000" w:csb0="0004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FA1FF2" w14:textId="77777777" w:rsidR="00293055" w:rsidRDefault="00293055" w:rsidP="00590471">
      <w:r>
        <w:separator/>
      </w:r>
    </w:p>
  </w:footnote>
  <w:footnote w:type="continuationSeparator" w:id="0">
    <w:p w14:paraId="59A8BCE1" w14:textId="77777777" w:rsidR="00293055" w:rsidRDefault="0029305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20F85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BCA670B" wp14:editId="2EDFE67E">
              <wp:simplePos x="0" y="0"/>
              <wp:positionH relativeFrom="column">
                <wp:posOffset>-1609090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3">
                                  <a:lumMod val="75000"/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7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26680" cy="262467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3">
                                  <a:lumMod val="75000"/>
                                  <a:alpha val="18000"/>
                                </a:schemeClr>
                              </a:gs>
                              <a:gs pos="100000">
                                <a:schemeClr val="accent3">
                                  <a:lumMod val="75000"/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75000"/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111500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9F4E55" id="Group 26" o:spid="_x0000_s1026" alt="&quot;&quot;" style="position:absolute;margin-left:-126.7pt;margin-top:-36pt;width:682.4pt;height:830.55pt;z-index:251657216;mso-width-percent:1115;mso-width-percent:1115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9a4168 [2406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267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" fillcolor="#9a4168 [2406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  <v:fill opacity="11796f" color2="#9a4168 [2406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09A08E3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B2606E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B2606E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364C15"/>
    <w:multiLevelType w:val="hybridMultilevel"/>
    <w:tmpl w:val="EC60B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4D7D83"/>
    <w:multiLevelType w:val="hybridMultilevel"/>
    <w:tmpl w:val="B1B4E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8543879">
    <w:abstractNumId w:val="1"/>
  </w:num>
  <w:num w:numId="2" w16cid:durableId="849298407">
    <w:abstractNumId w:val="2"/>
  </w:num>
  <w:num w:numId="3" w16cid:durableId="376247980">
    <w:abstractNumId w:val="0"/>
  </w:num>
  <w:num w:numId="4" w16cid:durableId="334234794">
    <w:abstractNumId w:val="3"/>
  </w:num>
  <w:num w:numId="5" w16cid:durableId="1551258443">
    <w:abstractNumId w:val="0"/>
  </w:num>
  <w:num w:numId="6" w16cid:durableId="5834891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0B3"/>
    <w:rsid w:val="000103E7"/>
    <w:rsid w:val="00060042"/>
    <w:rsid w:val="0008685D"/>
    <w:rsid w:val="000E1F89"/>
    <w:rsid w:val="00112FD7"/>
    <w:rsid w:val="001450B3"/>
    <w:rsid w:val="00150ABD"/>
    <w:rsid w:val="00222466"/>
    <w:rsid w:val="00276026"/>
    <w:rsid w:val="00293055"/>
    <w:rsid w:val="002B4549"/>
    <w:rsid w:val="00310F17"/>
    <w:rsid w:val="003326CB"/>
    <w:rsid w:val="00376291"/>
    <w:rsid w:val="00380FD1"/>
    <w:rsid w:val="00383D02"/>
    <w:rsid w:val="003A05E5"/>
    <w:rsid w:val="004D2C7E"/>
    <w:rsid w:val="004E158A"/>
    <w:rsid w:val="00565C77"/>
    <w:rsid w:val="0056708E"/>
    <w:rsid w:val="005801E5"/>
    <w:rsid w:val="00585EAF"/>
    <w:rsid w:val="00590471"/>
    <w:rsid w:val="005D01FA"/>
    <w:rsid w:val="005E0250"/>
    <w:rsid w:val="00677C73"/>
    <w:rsid w:val="006D79A8"/>
    <w:rsid w:val="007575B6"/>
    <w:rsid w:val="007F5B63"/>
    <w:rsid w:val="00803A0A"/>
    <w:rsid w:val="00846CB9"/>
    <w:rsid w:val="008A1E6E"/>
    <w:rsid w:val="008C2CFC"/>
    <w:rsid w:val="00905C7E"/>
    <w:rsid w:val="00912DC8"/>
    <w:rsid w:val="009475DC"/>
    <w:rsid w:val="00967B93"/>
    <w:rsid w:val="009B6A60"/>
    <w:rsid w:val="00A31464"/>
    <w:rsid w:val="00A31B16"/>
    <w:rsid w:val="00A55747"/>
    <w:rsid w:val="00AA276E"/>
    <w:rsid w:val="00AA78C1"/>
    <w:rsid w:val="00AC6C7E"/>
    <w:rsid w:val="00B6466C"/>
    <w:rsid w:val="00C14078"/>
    <w:rsid w:val="00C43605"/>
    <w:rsid w:val="00CE1E3D"/>
    <w:rsid w:val="00D053FA"/>
    <w:rsid w:val="00E26AED"/>
    <w:rsid w:val="00E73AB8"/>
    <w:rsid w:val="00E90A60"/>
    <w:rsid w:val="00EB407F"/>
    <w:rsid w:val="00ED47F7"/>
    <w:rsid w:val="00EE7E09"/>
    <w:rsid w:val="00F0223C"/>
    <w:rsid w:val="00F3235D"/>
    <w:rsid w:val="00F878BD"/>
    <w:rsid w:val="00FC03FE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F665C8C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B6A60"/>
    <w:pPr>
      <w:pBdr>
        <w:top w:val="single" w:sz="24" w:space="8" w:color="9A4168" w:themeColor="accent3" w:themeShade="BF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9A4168" w:themeColor="accent3" w:themeShade="BF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9B6A60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672B46" w:themeColor="accent3" w:themeShade="80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9B6A60"/>
    <w:rPr>
      <w:rFonts w:asciiTheme="majorHAnsi" w:hAnsiTheme="majorHAnsi"/>
      <w:b/>
      <w:bCs/>
      <w:color w:val="9A4168" w:themeColor="accent3" w:themeShade="BF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9B6A60"/>
    <w:pPr>
      <w:pBdr>
        <w:bottom w:val="single" w:sz="24" w:space="8" w:color="9A4168" w:themeColor="accent3" w:themeShade="BF"/>
      </w:pBdr>
      <w:kinsoku w:val="0"/>
      <w:overflowPunct w:val="0"/>
      <w:spacing w:before="240" w:after="480"/>
    </w:pPr>
    <w:rPr>
      <w:rFonts w:asciiTheme="majorHAnsi" w:hAnsiTheme="majorHAnsi"/>
      <w:b/>
      <w:bCs/>
      <w:color w:val="9A4168" w:themeColor="accent3" w:themeShade="BF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9B6A60"/>
    <w:rPr>
      <w:rFonts w:asciiTheme="majorHAnsi" w:hAnsiTheme="majorHAnsi"/>
      <w:b/>
      <w:bCs/>
      <w:color w:val="9A4168" w:themeColor="accent3" w:themeShade="BF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A78C1"/>
    <w:pPr>
      <w:kinsoku w:val="0"/>
      <w:overflowPunct w:val="0"/>
      <w:spacing w:before="4"/>
    </w:pPr>
    <w:rPr>
      <w:color w:val="8A434E" w:themeColor="accent4" w:themeShade="BF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B2606E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9B6A60"/>
    <w:rPr>
      <w:rFonts w:asciiTheme="majorHAnsi" w:hAnsiTheme="majorHAnsi" w:cs="Georgia"/>
      <w:b/>
      <w:bCs/>
      <w:color w:val="672B46" w:themeColor="accent3" w:themeShade="80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905C7E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xf77011\AppData\Roaming\Microsoft\Templates\Rose%20suite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8738FBEF21450D9155CCC3CD6D33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484FCE-D326-44A2-A2A1-D24F14016293}"/>
      </w:docPartPr>
      <w:docPartBody>
        <w:p w:rsidR="000215B9" w:rsidRDefault="00B044A8">
          <w:pPr>
            <w:pStyle w:val="D48738FBEF21450D9155CCC3CD6D3304"/>
          </w:pPr>
          <w:r w:rsidRPr="00AC6C7E">
            <w:t>Education</w:t>
          </w:r>
        </w:p>
      </w:docPartBody>
    </w:docPart>
    <w:docPart>
      <w:docPartPr>
        <w:name w:val="CCE67C4349814096AC2CDD04C55DA7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559EAC-BEC2-4C31-8D50-A2AD3C44035B}"/>
      </w:docPartPr>
      <w:docPartBody>
        <w:p w:rsidR="000215B9" w:rsidRDefault="00B044A8">
          <w:pPr>
            <w:pStyle w:val="CCE67C4349814096AC2CDD04C55DA79E"/>
          </w:pPr>
          <w:r w:rsidRPr="00AC6C7E">
            <w:t>References</w:t>
          </w:r>
        </w:p>
      </w:docPartBody>
    </w:docPart>
    <w:docPart>
      <w:docPartPr>
        <w:name w:val="831435EC28EC460A9E6BFC8E57C70A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6CE5B4-D61E-4040-A2EC-97E7744D3607}"/>
      </w:docPartPr>
      <w:docPartBody>
        <w:p w:rsidR="000215B9" w:rsidRDefault="00B044A8">
          <w:pPr>
            <w:pStyle w:val="831435EC28EC460A9E6BFC8E57C70AC0"/>
          </w:pPr>
          <w:r w:rsidRPr="00740017">
            <w:rPr>
              <w:rFonts w:ascii="Calibri" w:hAnsi="Calibri" w:cs="Calibri"/>
            </w:rPr>
            <w:t>[Available upon request.]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00000001" w:usb1="080E0000" w:usb2="00000010" w:usb3="00000000" w:csb0="0004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4A8"/>
    <w:rsid w:val="000215B9"/>
    <w:rsid w:val="00885535"/>
    <w:rsid w:val="00B04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8738FBEF21450D9155CCC3CD6D3304">
    <w:name w:val="D48738FBEF21450D9155CCC3CD6D3304"/>
  </w:style>
  <w:style w:type="paragraph" w:customStyle="1" w:styleId="CCE67C4349814096AC2CDD04C55DA79E">
    <w:name w:val="CCE67C4349814096AC2CDD04C55DA79E"/>
  </w:style>
  <w:style w:type="paragraph" w:customStyle="1" w:styleId="831435EC28EC460A9E6BFC8E57C70AC0">
    <w:name w:val="831435EC28EC460A9E6BFC8E57C70AC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72DE2C6-57EA-413F-B116-F1503714698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95010555-7755-44A0-94C7-69AB0AE398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2ACA914-5E8F-4278-8CB2-8B294269738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Rose suite resume</Template>
  <TotalTime>0</TotalTime>
  <Pages>1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2022-06-08T06:13:00Z</dcterms:created>
  <dcterms:modified xsi:type="dcterms:W3CDTF">2022-11-26T20:06:00Z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